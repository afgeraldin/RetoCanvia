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21"/>
        <w:gridCol w:w="841"/>
        <w:gridCol w:w="2928"/>
      </w:tblGrid>
      <w:tr w:rsidR="002E4AFC" w:rsidRPr="002E4AFC" w14:paraId="01EB83AD" w14:textId="77777777" w:rsidTr="006B31FB">
        <w:trPr>
          <w:trHeight w:val="2178"/>
          <w:jc w:val="center"/>
        </w:trPr>
        <w:tc>
          <w:tcPr>
            <w:tcW w:w="6962" w:type="dxa"/>
            <w:gridSpan w:val="2"/>
          </w:tcPr>
          <w:p w14:paraId="7BFAA7E6" w14:textId="3F1083E6" w:rsidR="002E4AFC" w:rsidRPr="00A373A7" w:rsidRDefault="004037E7" w:rsidP="00A373A7">
            <w:pPr>
              <w:pStyle w:val="Title"/>
              <w:rPr>
                <w:sz w:val="56"/>
                <w:szCs w:val="56"/>
              </w:rPr>
            </w:pPr>
            <w:r w:rsidRPr="00A373A7">
              <w:rPr>
                <w:sz w:val="56"/>
                <w:szCs w:val="56"/>
              </w:rPr>
              <w:t>GERALDIN</w:t>
            </w:r>
            <w:r w:rsidR="00A373A7" w:rsidRPr="00A373A7">
              <w:rPr>
                <w:sz w:val="56"/>
                <w:szCs w:val="56"/>
              </w:rPr>
              <w:t xml:space="preserve"> </w:t>
            </w:r>
            <w:r w:rsidRPr="00A373A7">
              <w:rPr>
                <w:sz w:val="56"/>
                <w:szCs w:val="56"/>
              </w:rPr>
              <w:t>ALIAGA</w:t>
            </w:r>
            <w:r w:rsidR="00A373A7" w:rsidRPr="00A373A7">
              <w:rPr>
                <w:sz w:val="56"/>
                <w:szCs w:val="56"/>
              </w:rPr>
              <w:t xml:space="preserve"> </w:t>
            </w:r>
            <w:r w:rsidRPr="00A373A7">
              <w:rPr>
                <w:sz w:val="56"/>
                <w:szCs w:val="56"/>
              </w:rPr>
              <w:t>FERREYRA</w:t>
            </w:r>
          </w:p>
        </w:tc>
        <w:tc>
          <w:tcPr>
            <w:tcW w:w="2928" w:type="dxa"/>
            <w:vAlign w:val="bottom"/>
          </w:tcPr>
          <w:p w14:paraId="5A080D1A" w14:textId="5341418C" w:rsidR="002E4AFC" w:rsidRPr="002E4AFC" w:rsidRDefault="002E4AFC" w:rsidP="002E4AFC">
            <w:pPr>
              <w:jc w:val="center"/>
            </w:pPr>
          </w:p>
        </w:tc>
      </w:tr>
      <w:tr w:rsidR="006E23B3" w:rsidRPr="00B90FFC" w14:paraId="10F52F24" w14:textId="77777777" w:rsidTr="006B31FB">
        <w:trPr>
          <w:trHeight w:val="982"/>
          <w:jc w:val="center"/>
        </w:trPr>
        <w:tc>
          <w:tcPr>
            <w:tcW w:w="6121" w:type="dxa"/>
            <w:vMerge w:val="restart"/>
          </w:tcPr>
          <w:p w14:paraId="29C0F666" w14:textId="5889C4F4" w:rsidR="00F02FBC" w:rsidRPr="00F02FBC" w:rsidRDefault="006E23B3" w:rsidP="00345FEA">
            <w:pPr>
              <w:pStyle w:val="Heading2"/>
              <w:rPr>
                <w:lang w:val="es-PE"/>
              </w:rPr>
            </w:pPr>
            <w:r w:rsidRPr="00A42C2A">
              <w:rPr>
                <w:lang w:val="es-PE"/>
              </w:rPr>
              <w:t>Experienc</w:t>
            </w:r>
            <w:r w:rsidR="00023466" w:rsidRPr="00A42C2A">
              <w:rPr>
                <w:lang w:val="es-PE"/>
              </w:rPr>
              <w:t>ia</w:t>
            </w:r>
          </w:p>
          <w:p w14:paraId="60505D19" w14:textId="5E724317" w:rsidR="006E23B3" w:rsidRPr="00A42C2A" w:rsidRDefault="004037E7" w:rsidP="006E23B3">
            <w:pPr>
              <w:pStyle w:val="Dates"/>
              <w:rPr>
                <w:sz w:val="20"/>
                <w:lang w:val="es-PE"/>
              </w:rPr>
            </w:pPr>
            <w:r w:rsidRPr="00A42C2A">
              <w:rPr>
                <w:sz w:val="20"/>
                <w:lang w:val="es-PE"/>
              </w:rPr>
              <w:t xml:space="preserve">ABRIL 2019 </w:t>
            </w:r>
            <w:r w:rsidR="006E23B3" w:rsidRPr="00A42C2A">
              <w:rPr>
                <w:sz w:val="20"/>
                <w:lang w:val="es-PE"/>
              </w:rPr>
              <w:t>–</w:t>
            </w:r>
            <w:r w:rsidR="00B90FFC">
              <w:rPr>
                <w:sz w:val="20"/>
                <w:lang w:val="es-PE"/>
              </w:rPr>
              <w:t xml:space="preserve"> ABRIL </w:t>
            </w:r>
            <w:r w:rsidRPr="00A42C2A">
              <w:rPr>
                <w:sz w:val="20"/>
                <w:lang w:val="es-PE"/>
              </w:rPr>
              <w:t>202</w:t>
            </w:r>
            <w:r w:rsidR="00345FEA">
              <w:rPr>
                <w:sz w:val="20"/>
                <w:lang w:val="es-PE"/>
              </w:rPr>
              <w:t>1</w:t>
            </w:r>
          </w:p>
          <w:p w14:paraId="7FEEE312" w14:textId="30A25F62" w:rsidR="008F231C" w:rsidRPr="00A42C2A" w:rsidRDefault="008F231C" w:rsidP="006E23B3">
            <w:pPr>
              <w:pStyle w:val="Experience"/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 xml:space="preserve">• </w:t>
            </w:r>
            <w:r w:rsidRPr="00A42C2A">
              <w:rPr>
                <w:sz w:val="20"/>
                <w:szCs w:val="20"/>
                <w:lang w:val="es-PE"/>
              </w:rPr>
              <w:t xml:space="preserve">Analista Programador .NET </w:t>
            </w:r>
            <w:r w:rsidR="006E23B3"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="006E23B3" w:rsidRPr="00A42C2A">
              <w:rPr>
                <w:sz w:val="20"/>
                <w:szCs w:val="20"/>
                <w:lang w:val="es-PE"/>
              </w:rPr>
              <w:t xml:space="preserve"> </w:t>
            </w:r>
            <w:r w:rsidR="004037E7" w:rsidRPr="00A42C2A">
              <w:rPr>
                <w:sz w:val="20"/>
                <w:szCs w:val="20"/>
                <w:lang w:val="es-PE"/>
              </w:rPr>
              <w:t xml:space="preserve">Servicios Globales </w:t>
            </w:r>
            <w:r w:rsidRPr="00A42C2A">
              <w:rPr>
                <w:sz w:val="20"/>
                <w:szCs w:val="20"/>
                <w:lang w:val="es-PE"/>
              </w:rPr>
              <w:t>en TI</w:t>
            </w:r>
          </w:p>
          <w:p w14:paraId="42CAAFE2" w14:textId="6E651B56" w:rsidR="006E23B3" w:rsidRPr="00A42C2A" w:rsidRDefault="008F231C" w:rsidP="006E23B3">
            <w:pPr>
              <w:pStyle w:val="Dates"/>
              <w:rPr>
                <w:sz w:val="20"/>
                <w:lang w:val="es-PE"/>
              </w:rPr>
            </w:pPr>
            <w:r w:rsidRPr="00A42C2A">
              <w:rPr>
                <w:sz w:val="20"/>
                <w:lang w:val="es-PE"/>
              </w:rPr>
              <w:t xml:space="preserve">ABRIL 2018 </w:t>
            </w:r>
            <w:r w:rsidR="006E23B3" w:rsidRPr="00A42C2A">
              <w:rPr>
                <w:sz w:val="20"/>
                <w:lang w:val="es-PE"/>
              </w:rPr>
              <w:t>–</w:t>
            </w:r>
            <w:r w:rsidRPr="00A42C2A">
              <w:rPr>
                <w:sz w:val="20"/>
                <w:lang w:val="es-PE"/>
              </w:rPr>
              <w:t xml:space="preserve"> MARZO 2019</w:t>
            </w:r>
          </w:p>
          <w:p w14:paraId="74CA4000" w14:textId="02747616" w:rsidR="006E23B3" w:rsidRPr="00A42C2A" w:rsidRDefault="006E23B3" w:rsidP="006E23B3">
            <w:pPr>
              <w:pStyle w:val="Experience"/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8F231C" w:rsidRPr="00A42C2A">
              <w:rPr>
                <w:sz w:val="20"/>
                <w:szCs w:val="20"/>
                <w:lang w:val="es-PE"/>
              </w:rPr>
              <w:t>Programador .NET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8F231C" w:rsidRPr="00A42C2A">
              <w:rPr>
                <w:sz w:val="20"/>
                <w:szCs w:val="20"/>
                <w:lang w:val="es-PE"/>
              </w:rPr>
              <w:t>Servicios Globales en TI S.A.C.</w:t>
            </w:r>
          </w:p>
          <w:p w14:paraId="0E06241C" w14:textId="782ED313" w:rsidR="006E23B3" w:rsidRPr="00A42C2A" w:rsidRDefault="008F231C" w:rsidP="006E23B3">
            <w:pPr>
              <w:pStyle w:val="Dates"/>
              <w:rPr>
                <w:sz w:val="20"/>
                <w:lang w:val="es-PE"/>
              </w:rPr>
            </w:pPr>
            <w:r w:rsidRPr="00A42C2A">
              <w:rPr>
                <w:sz w:val="20"/>
                <w:lang w:val="es-PE"/>
              </w:rPr>
              <w:t xml:space="preserve">FEBRERO 2016 </w:t>
            </w:r>
            <w:r w:rsidR="006E23B3" w:rsidRPr="00A42C2A">
              <w:rPr>
                <w:sz w:val="20"/>
                <w:lang w:val="es-PE"/>
              </w:rPr>
              <w:t>–</w:t>
            </w:r>
            <w:r w:rsidRPr="00A42C2A">
              <w:rPr>
                <w:sz w:val="20"/>
                <w:lang w:val="es-PE"/>
              </w:rPr>
              <w:t xml:space="preserve"> ENERO 2017</w:t>
            </w:r>
          </w:p>
          <w:p w14:paraId="0487A095" w14:textId="63FFE894" w:rsidR="006E23B3" w:rsidRPr="00A42C2A" w:rsidRDefault="006E23B3" w:rsidP="006B31FB">
            <w:pPr>
              <w:pStyle w:val="Experience"/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8F231C" w:rsidRPr="00A42C2A">
              <w:rPr>
                <w:sz w:val="20"/>
                <w:szCs w:val="20"/>
                <w:lang w:val="es-PE"/>
              </w:rPr>
              <w:t>Programador .NET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8F231C" w:rsidRPr="00A42C2A">
              <w:rPr>
                <w:sz w:val="20"/>
                <w:szCs w:val="20"/>
                <w:lang w:val="es-PE"/>
              </w:rPr>
              <w:t>Servicios Globales en TI S.A.C.</w:t>
            </w:r>
          </w:p>
          <w:p w14:paraId="6B8A7404" w14:textId="29A096B2" w:rsidR="00283E8E" w:rsidRPr="00A42C2A" w:rsidRDefault="00283E8E" w:rsidP="00283E8E">
            <w:pPr>
              <w:pStyle w:val="Experience"/>
              <w:ind w:right="-198"/>
              <w:rPr>
                <w:sz w:val="20"/>
                <w:szCs w:val="20"/>
                <w:lang w:val="es-PE"/>
              </w:rPr>
            </w:pPr>
            <w:r w:rsidRPr="00A42C2A">
              <w:rPr>
                <w:sz w:val="20"/>
                <w:szCs w:val="20"/>
                <w:lang w:val="es-PE"/>
              </w:rPr>
              <w:t>Participé en el desarrollo e implementación de soluciones Windows basado en la plataforma .NET y hacienda uso de la base de datos Ms SQL Server. Entre las actividades principales realic</w:t>
            </w:r>
            <w:r w:rsidRPr="00A42C2A">
              <w:rPr>
                <w:rFonts w:cstheme="minorHAnsi"/>
                <w:sz w:val="20"/>
                <w:szCs w:val="20"/>
                <w:lang w:val="es-PE"/>
              </w:rPr>
              <w:t>é</w:t>
            </w:r>
            <w:r w:rsidRPr="00A42C2A">
              <w:rPr>
                <w:sz w:val="20"/>
                <w:szCs w:val="20"/>
                <w:lang w:val="es-PE"/>
              </w:rPr>
              <w:t>: Definición de las herramientas y metodología de desarrollo, programaci</w:t>
            </w:r>
            <w:r w:rsidRPr="00A42C2A">
              <w:rPr>
                <w:rFonts w:ascii="Arial" w:hAnsi="Arial" w:cs="Arial"/>
                <w:sz w:val="20"/>
                <w:szCs w:val="20"/>
                <w:lang w:val="es-PE"/>
              </w:rPr>
              <w:t>ó</w:t>
            </w:r>
            <w:r w:rsidRPr="00A42C2A">
              <w:rPr>
                <w:sz w:val="20"/>
                <w:szCs w:val="20"/>
                <w:lang w:val="es-PE"/>
              </w:rPr>
              <w:t xml:space="preserve">n de los procedimientos almacenados, diseño y desarrollo de los prototipos, </w:t>
            </w:r>
            <w:r w:rsidR="008F2D48">
              <w:rPr>
                <w:sz w:val="20"/>
                <w:szCs w:val="20"/>
                <w:lang w:val="es-PE"/>
              </w:rPr>
              <w:t xml:space="preserve">realización de pruebas unitarias y funcionales, </w:t>
            </w:r>
            <w:r w:rsidRPr="00A42C2A">
              <w:rPr>
                <w:sz w:val="20"/>
                <w:szCs w:val="20"/>
                <w:lang w:val="es-PE"/>
              </w:rPr>
              <w:t>elaboraci</w:t>
            </w:r>
            <w:r w:rsidRPr="00A42C2A">
              <w:rPr>
                <w:rFonts w:ascii="Arial" w:hAnsi="Arial" w:cs="Arial"/>
                <w:sz w:val="20"/>
                <w:szCs w:val="20"/>
                <w:lang w:val="es-PE"/>
              </w:rPr>
              <w:t>ón de la documentación del Desarrollo.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</w:p>
          <w:p w14:paraId="622829C7" w14:textId="7A9DA5DC" w:rsidR="006E23B3" w:rsidRPr="00A42C2A" w:rsidRDefault="006E23B3" w:rsidP="006E23B3">
            <w:pPr>
              <w:pStyle w:val="Heading2"/>
              <w:rPr>
                <w:lang w:val="es-PE"/>
              </w:rPr>
            </w:pPr>
            <w:r w:rsidRPr="00A42C2A">
              <w:rPr>
                <w:lang w:val="es-PE"/>
              </w:rPr>
              <w:t>Educa</w:t>
            </w:r>
            <w:r w:rsidR="00023466" w:rsidRPr="00A42C2A">
              <w:rPr>
                <w:lang w:val="es-PE"/>
              </w:rPr>
              <w:t>ci</w:t>
            </w:r>
            <w:r w:rsidR="00283E8E" w:rsidRPr="00A42C2A">
              <w:rPr>
                <w:lang w:val="es-PE"/>
              </w:rPr>
              <w:t>ó</w:t>
            </w:r>
            <w:r w:rsidRPr="00A42C2A">
              <w:rPr>
                <w:lang w:val="es-PE"/>
              </w:rPr>
              <w:t>n</w:t>
            </w:r>
          </w:p>
          <w:p w14:paraId="39D7933B" w14:textId="722CDDEA" w:rsidR="006E23B3" w:rsidRPr="00A42C2A" w:rsidRDefault="00023466" w:rsidP="006E23B3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sz w:val="20"/>
                <w:szCs w:val="20"/>
                <w:lang w:val="es-PE"/>
              </w:rPr>
              <w:t>UNIVERSIDAD DE SAN MARTIN DE PORRES</w:t>
            </w:r>
            <w:r w:rsidR="006E23B3" w:rsidRPr="00A42C2A">
              <w:rPr>
                <w:sz w:val="20"/>
                <w:szCs w:val="20"/>
                <w:lang w:val="es-PE"/>
              </w:rPr>
              <w:t xml:space="preserve">, </w:t>
            </w:r>
            <w:r w:rsidRPr="00A42C2A">
              <w:rPr>
                <w:sz w:val="20"/>
                <w:szCs w:val="20"/>
                <w:lang w:val="es-PE"/>
              </w:rPr>
              <w:t>Lima</w:t>
            </w:r>
          </w:p>
          <w:p w14:paraId="1E381368" w14:textId="3B602672" w:rsidR="006E23B3" w:rsidRPr="00283E8E" w:rsidRDefault="00023466" w:rsidP="006E23B3">
            <w:pPr>
              <w:pStyle w:val="ListBullet"/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283E8E">
              <w:rPr>
                <w:sz w:val="20"/>
                <w:szCs w:val="20"/>
              </w:rPr>
              <w:t xml:space="preserve">AGOSTO 2014 </w:t>
            </w:r>
          </w:p>
          <w:p w14:paraId="684D2F81" w14:textId="77777777" w:rsidR="006E23B3" w:rsidRDefault="006E23B3" w:rsidP="006E23B3"/>
          <w:p w14:paraId="742466F0" w14:textId="6E700E16" w:rsidR="006E23B3" w:rsidRPr="000F7D04" w:rsidRDefault="00023466" w:rsidP="006E23B3">
            <w:pPr>
              <w:pStyle w:val="Heading2"/>
            </w:pPr>
            <w:r>
              <w:t>Seminarios</w:t>
            </w:r>
          </w:p>
          <w:p w14:paraId="4B2ED3EE" w14:textId="48096E98" w:rsidR="00023466" w:rsidRPr="00283E8E" w:rsidRDefault="00023466" w:rsidP="0002346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sz w:val="20"/>
                <w:szCs w:val="20"/>
              </w:rPr>
            </w:pPr>
            <w:r w:rsidRPr="00283E8E">
              <w:rPr>
                <w:sz w:val="20"/>
                <w:szCs w:val="20"/>
              </w:rPr>
              <w:t xml:space="preserve">PROGRAMADOR JAVA </w:t>
            </w:r>
          </w:p>
          <w:p w14:paraId="0980373F" w14:textId="10128F0D" w:rsidR="00023466" w:rsidRPr="00A42C2A" w:rsidRDefault="00023466" w:rsidP="00023466">
            <w:pPr>
              <w:pStyle w:val="ListBullet"/>
              <w:numPr>
                <w:ilvl w:val="0"/>
                <w:numId w:val="23"/>
              </w:numPr>
              <w:rPr>
                <w:sz w:val="20"/>
                <w:szCs w:val="20"/>
                <w:lang w:val="es-PE"/>
              </w:rPr>
            </w:pPr>
            <w:r w:rsidRPr="00A42C2A">
              <w:rPr>
                <w:sz w:val="20"/>
                <w:szCs w:val="20"/>
                <w:lang w:val="es-PE"/>
              </w:rPr>
              <w:t xml:space="preserve">ENERO 2018 – FEBRERO 2018 </w:t>
            </w: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Universidad Nacional de Ingenier</w:t>
            </w:r>
            <w:r w:rsidR="00283E8E" w:rsidRPr="00A42C2A">
              <w:rPr>
                <w:rFonts w:cstheme="minorHAnsi"/>
                <w:sz w:val="20"/>
                <w:szCs w:val="20"/>
                <w:lang w:val="es-PE"/>
              </w:rPr>
              <w:t>í</w:t>
            </w:r>
            <w:r w:rsidRPr="00A42C2A">
              <w:rPr>
                <w:sz w:val="20"/>
                <w:szCs w:val="20"/>
                <w:lang w:val="es-PE"/>
              </w:rPr>
              <w:t xml:space="preserve">a </w:t>
            </w:r>
          </w:p>
          <w:p w14:paraId="338E07CA" w14:textId="678AC2A6" w:rsidR="006E23B3" w:rsidRPr="00A42C2A" w:rsidRDefault="006E23B3" w:rsidP="006E23B3">
            <w:pPr>
              <w:rPr>
                <w:lang w:val="es-PE"/>
              </w:rPr>
            </w:pPr>
          </w:p>
          <w:p w14:paraId="6ACD9AEF" w14:textId="77777777" w:rsidR="006E23B3" w:rsidRPr="00A42C2A" w:rsidRDefault="006E23B3" w:rsidP="006E23B3">
            <w:pPr>
              <w:rPr>
                <w:lang w:val="es-PE"/>
              </w:rPr>
            </w:pPr>
          </w:p>
          <w:p w14:paraId="6CBDB8C2" w14:textId="25CD7E55" w:rsidR="006E23B3" w:rsidRPr="00A42C2A" w:rsidRDefault="00023466" w:rsidP="006E23B3">
            <w:pPr>
              <w:pStyle w:val="Heading2"/>
              <w:rPr>
                <w:lang w:val="es-PE"/>
              </w:rPr>
            </w:pPr>
            <w:r w:rsidRPr="00A42C2A">
              <w:rPr>
                <w:lang w:val="es-PE"/>
              </w:rPr>
              <w:t>Conocimientos</w:t>
            </w:r>
          </w:p>
          <w:p w14:paraId="0676E645" w14:textId="6DF602FA" w:rsidR="00702868" w:rsidRPr="00A42C2A" w:rsidRDefault="00023466" w:rsidP="004B15C9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Lenguajes de programaci</w:t>
            </w:r>
            <w:r w:rsidR="00283E8E" w:rsidRPr="00A42C2A">
              <w:rPr>
                <w:rFonts w:ascii="Arial" w:hAnsi="Arial"/>
                <w:sz w:val="20"/>
                <w:szCs w:val="20"/>
                <w:lang w:val="es-PE"/>
              </w:rPr>
              <w:t>ó</w:t>
            </w:r>
            <w:r w:rsidRPr="00A42C2A">
              <w:rPr>
                <w:sz w:val="20"/>
                <w:szCs w:val="20"/>
                <w:lang w:val="es-PE"/>
              </w:rPr>
              <w:t>n: Visual Basic, C#</w:t>
            </w:r>
            <w:r w:rsidR="00702868">
              <w:rPr>
                <w:sz w:val="20"/>
                <w:szCs w:val="20"/>
                <w:lang w:val="es-PE"/>
              </w:rPr>
              <w:t>, javaScript</w:t>
            </w:r>
          </w:p>
          <w:p w14:paraId="24C8E6A9" w14:textId="7CF8D0EE" w:rsidR="00023466" w:rsidRPr="00A42C2A" w:rsidRDefault="00023466" w:rsidP="00023466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Base de datos: SQL Server, MySql</w:t>
            </w:r>
          </w:p>
          <w:p w14:paraId="0BB7E203" w14:textId="11DD3539" w:rsidR="00023466" w:rsidRPr="00A42C2A" w:rsidRDefault="00023466" w:rsidP="00023466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6B31FB" w:rsidRPr="00A42C2A">
              <w:rPr>
                <w:sz w:val="20"/>
                <w:szCs w:val="20"/>
                <w:lang w:val="es-PE"/>
              </w:rPr>
              <w:t>Plataformas de Desarrollo: Visual Studio</w:t>
            </w:r>
          </w:p>
          <w:p w14:paraId="0CF74BBA" w14:textId="26D2822B" w:rsidR="00023466" w:rsidRPr="00A42C2A" w:rsidRDefault="00023466" w:rsidP="00023466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</w:t>
            </w:r>
            <w:r w:rsidR="006B31FB" w:rsidRPr="00A42C2A">
              <w:rPr>
                <w:sz w:val="20"/>
                <w:szCs w:val="20"/>
                <w:lang w:val="es-PE"/>
              </w:rPr>
              <w:t>Ofim</w:t>
            </w:r>
            <w:r w:rsidR="00283E8E" w:rsidRPr="00A42C2A">
              <w:rPr>
                <w:rFonts w:ascii="Arial" w:hAnsi="Arial"/>
                <w:sz w:val="20"/>
                <w:szCs w:val="20"/>
                <w:lang w:val="es-PE"/>
              </w:rPr>
              <w:t>á</w:t>
            </w:r>
            <w:r w:rsidR="006B31FB" w:rsidRPr="00A42C2A">
              <w:rPr>
                <w:sz w:val="20"/>
                <w:szCs w:val="20"/>
                <w:lang w:val="es-PE"/>
              </w:rPr>
              <w:t>tica: Ms Office 2010, 2013, 2016</w:t>
            </w:r>
          </w:p>
          <w:p w14:paraId="4565E715" w14:textId="6D85E2BB" w:rsidR="006E23B3" w:rsidRPr="00A42C2A" w:rsidRDefault="006E23B3" w:rsidP="006E23B3">
            <w:pPr>
              <w:rPr>
                <w:lang w:val="es-PE"/>
              </w:rPr>
            </w:pPr>
          </w:p>
          <w:p w14:paraId="715EED2A" w14:textId="77777777" w:rsidR="006E23B3" w:rsidRPr="00A42C2A" w:rsidRDefault="006E23B3" w:rsidP="006E23B3">
            <w:pPr>
              <w:rPr>
                <w:lang w:val="es-PE"/>
              </w:rPr>
            </w:pPr>
          </w:p>
          <w:p w14:paraId="61BD4A9C" w14:textId="659FBD6F" w:rsidR="006E23B3" w:rsidRPr="00A42C2A" w:rsidRDefault="006E23B3" w:rsidP="006E23B3">
            <w:pPr>
              <w:pStyle w:val="Heading2"/>
              <w:rPr>
                <w:lang w:val="es-PE"/>
              </w:rPr>
            </w:pPr>
            <w:r w:rsidRPr="00A42C2A">
              <w:rPr>
                <w:lang w:val="es-PE"/>
              </w:rPr>
              <w:t>Referenc</w:t>
            </w:r>
            <w:r w:rsidR="00AA13CD">
              <w:rPr>
                <w:lang w:val="es-PE"/>
              </w:rPr>
              <w:t>ia</w:t>
            </w:r>
            <w:r w:rsidRPr="00A42C2A">
              <w:rPr>
                <w:lang w:val="es-PE"/>
              </w:rPr>
              <w:t>s</w:t>
            </w:r>
          </w:p>
          <w:p w14:paraId="208D2E69" w14:textId="6FB62A7A" w:rsidR="006E23B3" w:rsidRPr="00A42C2A" w:rsidRDefault="006B31FB" w:rsidP="006E23B3">
            <w:pPr>
              <w:ind w:right="-356"/>
              <w:rPr>
                <w:sz w:val="20"/>
                <w:szCs w:val="20"/>
                <w:lang w:val="es-PE"/>
              </w:rPr>
            </w:pPr>
            <w:r w:rsidRPr="00A42C2A">
              <w:rPr>
                <w:sz w:val="20"/>
                <w:szCs w:val="20"/>
                <w:lang w:val="es-PE"/>
              </w:rPr>
              <w:t>SERVICIOS GLOBALES EN TI S.A.C.</w:t>
            </w:r>
          </w:p>
          <w:p w14:paraId="22BB6DEA" w14:textId="2CD6B1F8" w:rsidR="006B31FB" w:rsidRPr="00A42C2A" w:rsidRDefault="006B31FB" w:rsidP="006B31FB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Nombre: </w:t>
            </w:r>
            <w:r w:rsidR="00B90FFC">
              <w:rPr>
                <w:sz w:val="20"/>
                <w:szCs w:val="20"/>
                <w:lang w:val="es-PE"/>
              </w:rPr>
              <w:t>Paul Proleón Rivera</w:t>
            </w:r>
          </w:p>
          <w:p w14:paraId="0018AA0A" w14:textId="6F252197" w:rsidR="006B31FB" w:rsidRPr="00A42C2A" w:rsidRDefault="006B31FB" w:rsidP="00AA13CD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Cargo: Analista Programador</w:t>
            </w:r>
            <w:r w:rsidR="00AA13CD" w:rsidRPr="00A42C2A">
              <w:rPr>
                <w:sz w:val="20"/>
                <w:szCs w:val="20"/>
                <w:lang w:val="es-PE"/>
              </w:rPr>
              <w:t xml:space="preserve"> </w:t>
            </w:r>
          </w:p>
          <w:p w14:paraId="03DB0019" w14:textId="4CDE79E6" w:rsidR="006B31FB" w:rsidRPr="00A42C2A" w:rsidRDefault="006B31FB" w:rsidP="006B31FB">
            <w:pPr>
              <w:rPr>
                <w:sz w:val="20"/>
                <w:szCs w:val="20"/>
                <w:lang w:val="es-PE"/>
              </w:rPr>
            </w:pPr>
            <w:r w:rsidRPr="00A42C2A">
              <w:rPr>
                <w:rStyle w:val="Strong"/>
                <w:sz w:val="20"/>
                <w:szCs w:val="20"/>
                <w:lang w:val="es-PE"/>
              </w:rPr>
              <w:t>•</w:t>
            </w:r>
            <w:r w:rsidRPr="00A42C2A">
              <w:rPr>
                <w:sz w:val="20"/>
                <w:szCs w:val="20"/>
                <w:lang w:val="es-PE"/>
              </w:rPr>
              <w:t xml:space="preserve"> Celular: </w:t>
            </w:r>
            <w:r w:rsidR="00B90FFC">
              <w:rPr>
                <w:sz w:val="20"/>
                <w:szCs w:val="20"/>
                <w:lang w:val="es-PE"/>
              </w:rPr>
              <w:t>975070619</w:t>
            </w:r>
          </w:p>
          <w:p w14:paraId="3A88874D" w14:textId="77777777" w:rsidR="006B31FB" w:rsidRPr="00A42C2A" w:rsidRDefault="006B31FB" w:rsidP="006E23B3">
            <w:pPr>
              <w:ind w:right="-356"/>
              <w:rPr>
                <w:lang w:val="es-PE"/>
              </w:rPr>
            </w:pPr>
          </w:p>
          <w:p w14:paraId="35E4214F" w14:textId="32E544CD" w:rsidR="006B31FB" w:rsidRPr="00A42C2A" w:rsidRDefault="006B31FB" w:rsidP="006E23B3">
            <w:pPr>
              <w:ind w:right="-356"/>
              <w:rPr>
                <w:lang w:val="es-PE"/>
              </w:rPr>
            </w:pPr>
          </w:p>
        </w:tc>
        <w:tc>
          <w:tcPr>
            <w:tcW w:w="841" w:type="dxa"/>
            <w:vMerge w:val="restart"/>
          </w:tcPr>
          <w:p w14:paraId="0BDE96FD" w14:textId="77777777" w:rsidR="006E23B3" w:rsidRPr="00A42C2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  <w:lang w:val="es-PE"/>
              </w:rPr>
            </w:pPr>
          </w:p>
        </w:tc>
        <w:tc>
          <w:tcPr>
            <w:tcW w:w="2928" w:type="dxa"/>
          </w:tcPr>
          <w:p w14:paraId="75531FBB" w14:textId="77777777" w:rsidR="006E23B3" w:rsidRPr="00A42C2A" w:rsidRDefault="006E23B3" w:rsidP="006E23B3">
            <w:pPr>
              <w:rPr>
                <w:rFonts w:ascii="Arial" w:hAnsi="Arial"/>
                <w:lang w:val="es-PE"/>
              </w:rPr>
            </w:pPr>
          </w:p>
        </w:tc>
      </w:tr>
      <w:tr w:rsidR="006E23B3" w:rsidRPr="00B90FFC" w14:paraId="2ADE2C3B" w14:textId="77777777" w:rsidTr="006B31FB">
        <w:trPr>
          <w:trHeight w:val="605"/>
          <w:jc w:val="center"/>
        </w:trPr>
        <w:tc>
          <w:tcPr>
            <w:tcW w:w="6121" w:type="dxa"/>
            <w:vMerge/>
          </w:tcPr>
          <w:p w14:paraId="291E2244" w14:textId="77777777" w:rsidR="006E23B3" w:rsidRPr="00A42C2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  <w:lang w:val="es-PE"/>
              </w:rPr>
            </w:pPr>
          </w:p>
        </w:tc>
        <w:tc>
          <w:tcPr>
            <w:tcW w:w="841" w:type="dxa"/>
            <w:vMerge/>
          </w:tcPr>
          <w:p w14:paraId="0415484C" w14:textId="77777777" w:rsidR="006E23B3" w:rsidRPr="00A42C2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  <w:lang w:val="es-PE"/>
              </w:rPr>
            </w:pPr>
          </w:p>
        </w:tc>
        <w:tc>
          <w:tcPr>
            <w:tcW w:w="2928" w:type="dxa"/>
          </w:tcPr>
          <w:p w14:paraId="3F834AED" w14:textId="68F28AE8" w:rsidR="006E23B3" w:rsidRPr="00A42C2A" w:rsidRDefault="006E23B3" w:rsidP="006E23B3">
            <w:pPr>
              <w:pStyle w:val="Heading2"/>
              <w:rPr>
                <w:lang w:val="es-PE"/>
              </w:rPr>
            </w:pPr>
          </w:p>
        </w:tc>
      </w:tr>
      <w:tr w:rsidR="006E23B3" w:rsidRPr="002E4AFC" w14:paraId="4822A9CC" w14:textId="77777777" w:rsidTr="006B31FB">
        <w:trPr>
          <w:trHeight w:val="567"/>
          <w:jc w:val="center"/>
        </w:trPr>
        <w:tc>
          <w:tcPr>
            <w:tcW w:w="6121" w:type="dxa"/>
            <w:vMerge/>
          </w:tcPr>
          <w:p w14:paraId="2853ADE0" w14:textId="77777777" w:rsidR="006E23B3" w:rsidRPr="00A42C2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  <w:lang w:val="es-PE"/>
              </w:rPr>
            </w:pPr>
          </w:p>
        </w:tc>
        <w:tc>
          <w:tcPr>
            <w:tcW w:w="841" w:type="dxa"/>
            <w:vMerge/>
          </w:tcPr>
          <w:p w14:paraId="2D422712" w14:textId="77777777" w:rsidR="006E23B3" w:rsidRPr="00A42C2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  <w:lang w:val="es-PE"/>
              </w:rPr>
            </w:pPr>
          </w:p>
        </w:tc>
        <w:tc>
          <w:tcPr>
            <w:tcW w:w="2928" w:type="dxa"/>
            <w:vAlign w:val="center"/>
          </w:tcPr>
          <w:p w14:paraId="5DE195F5" w14:textId="426FAC2A" w:rsidR="006E23B3" w:rsidRPr="00A42C2A" w:rsidRDefault="006E23B3" w:rsidP="006E23B3">
            <w:pPr>
              <w:pStyle w:val="Information"/>
              <w:rPr>
                <w:lang w:val="es-PE"/>
              </w:rPr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E7989" wp14:editId="665930C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D4DC44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r w:rsidR="004037E7" w:rsidRPr="00A42C2A">
              <w:rPr>
                <w:lang w:val="es-PE"/>
              </w:rPr>
              <w:t>Mz</w:t>
            </w:r>
            <w:proofErr w:type="spellEnd"/>
            <w:r w:rsidR="004037E7" w:rsidRPr="00A42C2A">
              <w:rPr>
                <w:lang w:val="es-PE"/>
              </w:rPr>
              <w:t xml:space="preserve"> F lote 2 Urb. Los Jazmines, 3ra Etapa</w:t>
            </w:r>
          </w:p>
          <w:p w14:paraId="3242CF97" w14:textId="412D5FE8" w:rsidR="006E23B3" w:rsidRPr="002E4AFC" w:rsidRDefault="004037E7" w:rsidP="006E23B3">
            <w:pPr>
              <w:pStyle w:val="Information"/>
            </w:pPr>
            <w:r>
              <w:t>Callao, Callao</w:t>
            </w:r>
          </w:p>
        </w:tc>
      </w:tr>
      <w:tr w:rsidR="006E23B3" w:rsidRPr="002E4AFC" w14:paraId="5F1DDBB3" w14:textId="77777777" w:rsidTr="006B31FB">
        <w:trPr>
          <w:trHeight w:val="567"/>
          <w:jc w:val="center"/>
        </w:trPr>
        <w:tc>
          <w:tcPr>
            <w:tcW w:w="6121" w:type="dxa"/>
            <w:vMerge/>
          </w:tcPr>
          <w:p w14:paraId="74D8DE0F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1" w:type="dxa"/>
            <w:vMerge/>
          </w:tcPr>
          <w:p w14:paraId="3ECBD55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28" w:type="dxa"/>
            <w:vAlign w:val="center"/>
          </w:tcPr>
          <w:p w14:paraId="2CC3659C" w14:textId="4BAB85BD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B0D1A8" wp14:editId="4867D6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A12888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4037E7">
              <w:t>9</w:t>
            </w:r>
            <w:r w:rsidR="00A42C2A">
              <w:t>30311302</w:t>
            </w:r>
          </w:p>
        </w:tc>
      </w:tr>
      <w:tr w:rsidR="006E23B3" w:rsidRPr="002E4AFC" w14:paraId="54D1C6DD" w14:textId="77777777" w:rsidTr="006B31FB">
        <w:trPr>
          <w:trHeight w:val="567"/>
          <w:jc w:val="center"/>
        </w:trPr>
        <w:tc>
          <w:tcPr>
            <w:tcW w:w="6121" w:type="dxa"/>
            <w:vMerge/>
          </w:tcPr>
          <w:p w14:paraId="17824D8D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1" w:type="dxa"/>
            <w:vMerge/>
          </w:tcPr>
          <w:p w14:paraId="7CE5E6C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28" w:type="dxa"/>
            <w:vAlign w:val="center"/>
          </w:tcPr>
          <w:p w14:paraId="1AD41261" w14:textId="4D59C2AA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9F9640" wp14:editId="4F53EE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CEE69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4037E7">
              <w:t>afgeraldin@gmail.com</w:t>
            </w:r>
          </w:p>
        </w:tc>
      </w:tr>
      <w:tr w:rsidR="006E23B3" w:rsidRPr="002E4AFC" w14:paraId="2E2CD9D7" w14:textId="77777777" w:rsidTr="006B31FB">
        <w:trPr>
          <w:trHeight w:val="567"/>
          <w:jc w:val="center"/>
        </w:trPr>
        <w:tc>
          <w:tcPr>
            <w:tcW w:w="6121" w:type="dxa"/>
            <w:vMerge/>
          </w:tcPr>
          <w:p w14:paraId="0EC6EBE6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1" w:type="dxa"/>
            <w:vMerge/>
          </w:tcPr>
          <w:p w14:paraId="00548158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28" w:type="dxa"/>
            <w:vAlign w:val="center"/>
          </w:tcPr>
          <w:p w14:paraId="44F2B594" w14:textId="1E5E52F2" w:rsidR="006E23B3" w:rsidRPr="002E4AFC" w:rsidRDefault="006E23B3" w:rsidP="004037E7">
            <w:pPr>
              <w:pStyle w:val="Information"/>
              <w:ind w:left="0"/>
            </w:pPr>
          </w:p>
        </w:tc>
      </w:tr>
      <w:tr w:rsidR="006E23B3" w:rsidRPr="002E4AFC" w14:paraId="2E381831" w14:textId="77777777" w:rsidTr="006B31FB">
        <w:trPr>
          <w:trHeight w:val="796"/>
          <w:jc w:val="center"/>
        </w:trPr>
        <w:tc>
          <w:tcPr>
            <w:tcW w:w="6121" w:type="dxa"/>
            <w:vMerge/>
          </w:tcPr>
          <w:p w14:paraId="09ADE4A0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1" w:type="dxa"/>
            <w:vMerge/>
          </w:tcPr>
          <w:p w14:paraId="6F288798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28" w:type="dxa"/>
          </w:tcPr>
          <w:p w14:paraId="00E6B846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3904E393" w14:textId="77777777" w:rsidR="00CE6104" w:rsidRPr="0006568A" w:rsidRDefault="00CE6104" w:rsidP="0006568A"/>
    <w:sectPr w:rsidR="00CE6104" w:rsidRPr="0006568A" w:rsidSect="006E23B3">
      <w:headerReference w:type="default" r:id="rId10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2A2F6" w14:textId="77777777" w:rsidR="00A10904" w:rsidRDefault="00A10904" w:rsidP="009129A0">
      <w:r>
        <w:separator/>
      </w:r>
    </w:p>
  </w:endnote>
  <w:endnote w:type="continuationSeparator" w:id="0">
    <w:p w14:paraId="7AB04DC8" w14:textId="77777777" w:rsidR="00A10904" w:rsidRDefault="00A10904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971C6F-CC10-4425-B573-EB02F2E6D714}"/>
    <w:embedBold r:id="rId2" w:fontKey="{B74B0C11-2BB1-4705-8A78-E6977CF53E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CD8BAE7-9F13-4AAF-AF01-177284FEB7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4" w:fontKey="{7E5D41F9-E40F-4168-B86E-4DB14344B172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4B94F274-18A8-4914-B60A-4A6E0196DAB6}"/>
    <w:embedBold r:id="rId6" w:fontKey="{8DE6C125-C3F2-41E8-995C-8F51E631F159}"/>
    <w:embedItalic r:id="rId7" w:fontKey="{72067296-96D8-4E15-9FA2-5E33851C2CD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1CCA9895-9C99-4AA2-A481-1E23B16A0776}"/>
    <w:embedBold r:id="rId9" w:fontKey="{0000F65B-70ED-435B-873E-7DCFE53D3C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02F11" w14:textId="77777777" w:rsidR="00A10904" w:rsidRDefault="00A10904" w:rsidP="009129A0">
      <w:r>
        <w:separator/>
      </w:r>
    </w:p>
  </w:footnote>
  <w:footnote w:type="continuationSeparator" w:id="0">
    <w:p w14:paraId="5C1140EA" w14:textId="77777777" w:rsidR="00A10904" w:rsidRDefault="00A10904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3D018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196729C" wp14:editId="43B7A64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46DCD43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A455E"/>
    <w:multiLevelType w:val="hybridMultilevel"/>
    <w:tmpl w:val="BB86884C"/>
    <w:lvl w:ilvl="0" w:tplc="4C666C12">
      <w:start w:val="1"/>
      <w:numFmt w:val="bullet"/>
      <w:lvlText w:val="-"/>
      <w:lvlJc w:val="left"/>
      <w:pPr>
        <w:ind w:left="775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46F468">
      <w:start w:val="1"/>
      <w:numFmt w:val="bullet"/>
      <w:lvlText w:val="o"/>
      <w:lvlJc w:val="left"/>
      <w:pPr>
        <w:ind w:left="175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F85FCA">
      <w:start w:val="1"/>
      <w:numFmt w:val="bullet"/>
      <w:lvlText w:val="▪"/>
      <w:lvlJc w:val="left"/>
      <w:pPr>
        <w:ind w:left="247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40B6EA">
      <w:start w:val="1"/>
      <w:numFmt w:val="bullet"/>
      <w:lvlText w:val="•"/>
      <w:lvlJc w:val="left"/>
      <w:pPr>
        <w:ind w:left="319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60C082">
      <w:start w:val="1"/>
      <w:numFmt w:val="bullet"/>
      <w:lvlText w:val="o"/>
      <w:lvlJc w:val="left"/>
      <w:pPr>
        <w:ind w:left="391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A8299C">
      <w:start w:val="1"/>
      <w:numFmt w:val="bullet"/>
      <w:lvlText w:val="▪"/>
      <w:lvlJc w:val="left"/>
      <w:pPr>
        <w:ind w:left="463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B41768">
      <w:start w:val="1"/>
      <w:numFmt w:val="bullet"/>
      <w:lvlText w:val="•"/>
      <w:lvlJc w:val="left"/>
      <w:pPr>
        <w:ind w:left="535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1088FE">
      <w:start w:val="1"/>
      <w:numFmt w:val="bullet"/>
      <w:lvlText w:val="o"/>
      <w:lvlJc w:val="left"/>
      <w:pPr>
        <w:ind w:left="607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081C14">
      <w:start w:val="1"/>
      <w:numFmt w:val="bullet"/>
      <w:lvlText w:val="▪"/>
      <w:lvlJc w:val="left"/>
      <w:pPr>
        <w:ind w:left="6792"/>
      </w:pPr>
      <w:rPr>
        <w:rFonts w:ascii="Calibri" w:eastAsia="Calibri" w:hAnsi="Calibri" w:cs="Calibri"/>
        <w:b w:val="0"/>
        <w:i w:val="0"/>
        <w:strike w:val="0"/>
        <w:dstrike w:val="0"/>
        <w:color w:val="51515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6E6E41B6"/>
    <w:multiLevelType w:val="hybridMultilevel"/>
    <w:tmpl w:val="5FA4A130"/>
    <w:lvl w:ilvl="0" w:tplc="5E287A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B06EF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BCB84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CCA3E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56B5D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81C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6CA78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62237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92498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D824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13"/>
  </w:num>
  <w:num w:numId="5">
    <w:abstractNumId w:val="14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4"/>
  </w:num>
  <w:num w:numId="19">
    <w:abstractNumId w:val="20"/>
  </w:num>
  <w:num w:numId="20">
    <w:abstractNumId w:val="15"/>
  </w:num>
  <w:num w:numId="21">
    <w:abstractNumId w:val="23"/>
  </w:num>
  <w:num w:numId="22">
    <w:abstractNumId w:val="5"/>
  </w:num>
  <w:num w:numId="23">
    <w:abstractNumId w:val="0"/>
  </w:num>
  <w:num w:numId="24">
    <w:abstractNumId w:val="0"/>
  </w:num>
  <w:num w:numId="25">
    <w:abstractNumId w:val="16"/>
  </w:num>
  <w:num w:numId="26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7E7"/>
    <w:rsid w:val="00023466"/>
    <w:rsid w:val="00052382"/>
    <w:rsid w:val="0006568A"/>
    <w:rsid w:val="00076F0F"/>
    <w:rsid w:val="00084253"/>
    <w:rsid w:val="000D1F49"/>
    <w:rsid w:val="000E6867"/>
    <w:rsid w:val="001727CA"/>
    <w:rsid w:val="00283E8E"/>
    <w:rsid w:val="002C56E6"/>
    <w:rsid w:val="002E4AFC"/>
    <w:rsid w:val="002F2708"/>
    <w:rsid w:val="00345FEA"/>
    <w:rsid w:val="00361E11"/>
    <w:rsid w:val="003F0847"/>
    <w:rsid w:val="0040090B"/>
    <w:rsid w:val="004037E7"/>
    <w:rsid w:val="0046302A"/>
    <w:rsid w:val="00487D2D"/>
    <w:rsid w:val="004B15C9"/>
    <w:rsid w:val="004D5D62"/>
    <w:rsid w:val="004E62A5"/>
    <w:rsid w:val="005112D0"/>
    <w:rsid w:val="00577E06"/>
    <w:rsid w:val="005843C8"/>
    <w:rsid w:val="005A3BF7"/>
    <w:rsid w:val="005F2035"/>
    <w:rsid w:val="005F78E5"/>
    <w:rsid w:val="005F7990"/>
    <w:rsid w:val="00635B84"/>
    <w:rsid w:val="0063739C"/>
    <w:rsid w:val="006B31FB"/>
    <w:rsid w:val="006E23B3"/>
    <w:rsid w:val="00702868"/>
    <w:rsid w:val="00770F25"/>
    <w:rsid w:val="007A35A8"/>
    <w:rsid w:val="007B0A85"/>
    <w:rsid w:val="007C6A52"/>
    <w:rsid w:val="0082043E"/>
    <w:rsid w:val="008311CD"/>
    <w:rsid w:val="008403E3"/>
    <w:rsid w:val="008E203A"/>
    <w:rsid w:val="008F231C"/>
    <w:rsid w:val="008F2D48"/>
    <w:rsid w:val="0091229C"/>
    <w:rsid w:val="009129A0"/>
    <w:rsid w:val="00940E73"/>
    <w:rsid w:val="0098597D"/>
    <w:rsid w:val="009929ED"/>
    <w:rsid w:val="009B15B0"/>
    <w:rsid w:val="009F619A"/>
    <w:rsid w:val="009F6DDE"/>
    <w:rsid w:val="00A10904"/>
    <w:rsid w:val="00A370A8"/>
    <w:rsid w:val="00A373A7"/>
    <w:rsid w:val="00A42C2A"/>
    <w:rsid w:val="00AA13CD"/>
    <w:rsid w:val="00B90FFC"/>
    <w:rsid w:val="00B933F2"/>
    <w:rsid w:val="00BD4753"/>
    <w:rsid w:val="00BD5CB1"/>
    <w:rsid w:val="00BE62EE"/>
    <w:rsid w:val="00C003BA"/>
    <w:rsid w:val="00C11EAE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02FBC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8D05C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B3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B3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ral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2022-03-22T16:18:00Z</dcterms:created>
  <dcterms:modified xsi:type="dcterms:W3CDTF">2022-03-22T16:18:00Z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